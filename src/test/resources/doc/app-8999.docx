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718EE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"https://wiki.shdev.net/pages/viewpage.action?pageId=119724206" \l "page-metadata-end" </w:instrText>
      </w:r>
      <w:r>
        <w:rPr>
          <w:rFonts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t>转至元数据结尾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2B017D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shd w:val="clear" w:fill="FFFFFF"/>
        </w:rPr>
        <w:t>由 </w:t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instrText xml:space="preserve"> HYPERLINK "https://wiki.shdev.net/display/~fangcaihua"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t>fangcaihua</w:t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shd w:val="clear" w:fill="FFFFFF"/>
        </w:rPr>
        <w:t>创建, 最后修改于</w:t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instrText xml:space="preserve"> HYPERLINK "https://wiki.shdev.net/pages/diffpagesbyversion.action?pageId=119724206&amp;selectedPageVersions=11&amp;selectedPageVersions=12" \o "查看变更"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t>八月 28, 2026</w:t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sz w:val="18"/>
          <w:szCs w:val="18"/>
          <w:u w:val="none"/>
          <w:shd w:val="clear" w:fill="FFFFFF"/>
        </w:rPr>
        <w:fldChar w:fldCharType="end"/>
      </w:r>
    </w:p>
    <w:p w14:paraId="50C1E00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"https://wiki.shdev.net/pages/viewpage.action?pageId=119724206" \l "page-metadata-start"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t>转至元数据起始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08155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1"/>
          <w:szCs w:val="21"/>
          <w:shd w:val="clear" w:fill="FFFFFF"/>
          <w:lang w:val="en-US" w:eastAsia="zh-CN" w:bidi="ar"/>
        </w:rPr>
        <w:t>Back to Top</w:t>
      </w:r>
    </w:p>
    <w:p w14:paraId="4D8F3F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概述</w:t>
      </w:r>
    </w:p>
    <w:p w14:paraId="3AE00F3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FCH-103（APP-8974）交付范围：</w:t>
      </w:r>
    </w:p>
    <w:p w14:paraId="39C1A9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生涯数据新增指标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（已交付）：</w:t>
      </w:r>
      <w:r>
        <w:rPr>
          <w:rStyle w:val="18"/>
          <w:rFonts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deadlock_player_career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新字段维护、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getUserDetailedStats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派生指标、urn 分母口径、全量刷数 Job；detailMetrics 移除全服均值。</w:t>
      </w:r>
    </w:p>
    <w:p w14:paraId="0C40E1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好友列表 + SteamID 搜索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（已交付）：global-data 两个公开接口，data-center 编排并透传。</w:t>
      </w:r>
    </w:p>
    <w:p w14:paraId="1FA95D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生涯 ShareCode 双码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（本轮增量）：登录态生成本人+对方 code；生涯接口可选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code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解析 steamId（仅 gld）。</w:t>
      </w:r>
    </w:p>
    <w:p w14:paraId="56F539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FCH-142 生涯详细能力图与极值对局卡片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（已交付，接口见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instrText xml:space="preserve"> HYPERLINK "https://wiki.shdev.net/pages/viewpage.action?pageId=119723323"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t>生涯文档第 7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abilityChartDetailed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abilitySubMetrics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；场均 sinceDate 分母（MapControl + headshot/closeup/longRange）；极值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max*Match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对局卡片（DC 国内高光 / GLD 海外视频高光）；分支 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fch/20260821/APP-8999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bb4c9db2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）、gld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fch/2026-08-21/deadlock-career-metrics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9f433f5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）。</w:t>
      </w:r>
    </w:p>
    <w:p w14:paraId="7A64D2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FCH-142 出场次查询（本轮文档）：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/gld/deadlock/user/match/cnt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（需登录透传）/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/appdatacenter/deadlock/data/user/match/cnt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；明细表全量场次 + career 缺失时异步 processUserStats；出参 steamId / matchCnt / statsTriggered。</w:t>
      </w:r>
    </w:p>
    <w:p w14:paraId="5B222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FCH-142 契约收口（Gate 2 已批准 push，未 merge）：分支 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fch/20260821/APP-8999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b3d2049a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）、gld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fch/2026-08-21/deadlock-career-metrics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44a49f7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）；好友列表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rankImg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；极值卡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matchMode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为模式名称 String（对齐 getUserMatchList）；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AbilitySubMetrics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展示值 Integer、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*Score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仍为 Double；另含 match/cnt、详细能力图与极值卡（见生涯文档第 7 节）。</w:t>
      </w:r>
    </w:p>
    <w:p w14:paraId="6C84A90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分支：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fch/20260817/APP-8974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（data-center / global-data）</w:t>
      </w:r>
    </w:p>
    <w:p w14:paraId="537A3A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FCH-142 Gate 2（#14+#15+#16+#17）：friend/list 与 player/search 均含 APP 资料（appNickName/appAvatar/userId）与段位三件套；dc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9608a4b1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 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db56f79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 catalog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30108c9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（#17 本地未 push）。</w:t>
      </w:r>
    </w:p>
    <w:p w14:paraId="60B135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FCH-142 最新契约（文档同步）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：abilityChartDetailed 含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totalScore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；economy：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lastHits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denies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、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neutralKills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treasureCnt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（已删除 lastHitsDenies、jungleTreasure）；极值卡含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maxHitRateMatch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、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duration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；rank/rankImg 仅天梯；；Wiki 第 7.4 节已补全 abilitySubMetrics 各子指标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中文注释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；详见生涯文档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instrText xml:space="preserve"> HYPERLINK "https://wiki.shdev.net/pages/viewpage.action?pageId=119723323" \l "FCH-142"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t>第 7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31f5abac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 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e6f6d27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</w:t>
      </w:r>
    </w:p>
    <w:p w14:paraId="5F5664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data-center commit（好友/搜索）：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d1f6a54517fc4ce1d27be41b21c49603c65ebe4f</w:t>
      </w:r>
    </w:p>
    <w:p w14:paraId="4AE23D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global-data commit（好友/搜索）：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626ffc4da7560cc3d9e0733871e6c51df0e11922</w:t>
      </w:r>
    </w:p>
    <w:p w14:paraId="6DFBE0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global-data commit（ShareCode）：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47d60b22c4dbdcddbee92d1251681737e03052b4</w:t>
      </w:r>
    </w:p>
    <w:p w14:paraId="2C0EFC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技术路线</w:t>
      </w:r>
    </w:p>
    <w:p w14:paraId="4F4C1E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gld GET /gld/deadlock/friend/list</w:t>
      </w:r>
    </w:p>
    <w:p w14:paraId="4196C1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→ RemoteDataService HTTP</w:t>
      </w:r>
    </w:p>
    <w:p w14:paraId="455C3B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→ dc GET /appdatacenter/deadlock/data/friend/list</w:t>
      </w:r>
    </w:p>
    <w:p w14:paraId="53B737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1. DeadlockDataManager.getFriendData(steam64) 复用（不改 SQL）</w:t>
      </w:r>
    </w:p>
    <w:p w14:paraId="3C1215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2. 应用层 Top 50</w:t>
      </w:r>
    </w:p>
    <w:p w14:paraId="6FA181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3. career 批查 total_matches / win_cnt / current_rank（及 rankName/rankImg）（mode/scope，默认 1/1）</w:t>
      </w:r>
    </w:p>
    <w:p w14:paraId="70DEFB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4. global=true → SteamService.getSteamUserMapWithCache</w:t>
      </w:r>
    </w:p>
    <w:p w14:paraId="48AFAD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   global=false → UserService.getSteamUserMap</w:t>
      </w:r>
    </w:p>
    <w:p w14:paraId="26516F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5. 国内批查 APP 资料（appNickName/appAvatar/userId）；海外由 GLD batchGetPlayers 补齐</w:t>
      </w:r>
    </w:p>
    <w:p w14:paraId="4C3525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6. 组装列表（fail-open）</w:t>
      </w:r>
    </w:p>
    <w:p w14:paraId="319800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</w:p>
    <w:p w14:paraId="641A28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gld GET /gld/deadlock/player/search?steamId={steam32}</w:t>
      </w:r>
    </w:p>
    <w:p w14:paraId="3BE9EA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→ 同 Remote 模式</w:t>
      </w:r>
    </w:p>
    <w:p w14:paraId="0D9771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→ dc GET /appdatacenter/deadlock/data/player/search</w:t>
      </w:r>
    </w:p>
    <w:p w14:paraId="3184F2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严格 32 位校验 → steam64 → Steam 头像昵称 + career 段位 + 国内 APP 资料</w:t>
      </w:r>
    </w:p>
    <w:p w14:paraId="330A90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→ gld global=true 时补 rankImg + APP 资料（steam32→64）；国内不覆盖</w:t>
      </w:r>
    </w:p>
    <w:p w14:paraId="1CBB1CF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要点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：gld↔dc 为既有 Remote HTTP（非 Feign）；Steam/career/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getFriendData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均在 dc；gld 只透传并转发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global/mode/scope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。不破坏既有生涯透传与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/friend/stats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、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/follow/search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</w:t>
      </w:r>
    </w:p>
    <w:p w14:paraId="0A6915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接口文档</w:t>
      </w:r>
    </w:p>
    <w:p w14:paraId="2FEE3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1. 开黑好友列表</w:t>
      </w:r>
    </w:p>
    <w:p w14:paraId="2D5C974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/gld/deadlock/friend/list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（对外；Controller：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DeadlockController.getFriendList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</w:t>
      </w:r>
    </w:p>
    <w:p w14:paraId="0A0DDB9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内部镜像：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/appdatacenter/deadlock/data/friend/list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DeadLockDataController.getFriendList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）。</w:t>
      </w:r>
    </w:p>
    <w:p w14:paraId="3FB778A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1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FCH-142 增量（#6/#7/#14/#15）：出参含段位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rank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rankImg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rankName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，以及 APP 资料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appNickName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appAvatar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。国内由 DC 填图与 APP 资料；海外由 GLD 填图与 APP 资料；非 APP → 匿名昵称 + 默认头像，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userId=null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。详见表与生涯文档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instrText xml:space="preserve"> HYPERLINK "https://wiki.shdev.net/pages/viewpage.action?pageId=119723323" \l "friend-list"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t>第 8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。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540"/>
        <w:gridCol w:w="672"/>
        <w:gridCol w:w="6050"/>
      </w:tblGrid>
      <w:tr w14:paraId="087C3C68">
        <w:trPr>
          <w:gridAfter w:val="3"/>
          <w:wAfter w:w="7166" w:type="dxa"/>
        </w:trPr>
        <w:tc>
          <w:tcPr>
            <w:tcW w:w="0" w:type="auto"/>
            <w:shd w:val="clear" w:color="auto" w:fill="auto"/>
            <w:vAlign w:val="center"/>
          </w:tcPr>
          <w:p w14:paraId="369003F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38A1986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69244C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164729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20A964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26CDB8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好友主体 SteamId；32/64 在 DC 归一到 64</w:t>
            </w:r>
          </w:p>
        </w:tc>
      </w:tr>
      <w:tr w14:paraId="21FA2514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7DEAAF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2F1DA9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54AF7F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EEEEBA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场次/胜率统计模式：1=标准，4=天梯；其它回落 1</w:t>
            </w:r>
          </w:p>
        </w:tc>
      </w:tr>
      <w:tr w14:paraId="2C583C19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C49BA1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105AE8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180EBF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5DF251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统计范围：1=全部；其它回落 1</w:t>
            </w:r>
          </w:p>
        </w:tc>
      </w:tr>
      <w:tr w14:paraId="0B2CFBD9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346841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86FB66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FF443F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2298F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海外 true；国内必须传 false（影响 Steam 头像源与 rankImg 填充方）</w:t>
            </w:r>
          </w:p>
        </w:tc>
      </w:tr>
    </w:tbl>
    <w:p w14:paraId="345BA49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出参：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List&lt;DeadlockFriendListItemDTO&gt;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（空好友 / Remote null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[]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；上限 Top 50）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2"/>
        <w:gridCol w:w="978"/>
        <w:gridCol w:w="5686"/>
      </w:tblGrid>
      <w:tr w14:paraId="7E89F935">
        <w:trPr>
          <w:gridAfter w:val="2"/>
          <w:wAfter w:w="6686" w:type="dxa"/>
        </w:trPr>
        <w:tc>
          <w:tcPr>
            <w:tcW w:w="0" w:type="auto"/>
            <w:shd w:val="clear" w:color="auto" w:fill="auto"/>
            <w:vAlign w:val="center"/>
          </w:tcPr>
          <w:p w14:paraId="292F8D7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2FFDCB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77ACEA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B0633B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919118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好友 64 位 SteamId</w:t>
            </w:r>
          </w:p>
        </w:tc>
      </w:tr>
      <w:tr w14:paraId="2A7AD898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85AA92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steamId32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8B3C28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9ACC89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好友 32 位 SteamId</w:t>
            </w:r>
          </w:p>
        </w:tc>
      </w:tr>
      <w:tr w14:paraId="052E755E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7C4148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personaname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0CC19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01CA76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 昵称；查不到可空</w:t>
            </w:r>
          </w:p>
        </w:tc>
      </w:tr>
      <w:tr w14:paraId="1104C7D1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B7101D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19BC64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56A69C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 头像 avatarmedium；查不到可空</w:t>
            </w:r>
          </w:p>
        </w:tc>
      </w:tr>
      <w:tr w14:paraId="7CAD4EC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814E53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appNickName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A7EB61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665ED9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 昵称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；APP 用户填真值；非 APP → 国内「匿名」/ 海外「Anonymous」</w:t>
            </w:r>
          </w:p>
        </w:tc>
      </w:tr>
      <w:tr w14:paraId="51559AF1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5EBE0B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appAvatar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158D0F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095D1B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 头像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；非 APP → 默认匿名头像</w:t>
            </w:r>
          </w:p>
        </w:tc>
      </w:tr>
      <w:tr w14:paraId="4F1D582B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E93AF0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926C3B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4CD314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 用户 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；APP 填绑定 userId；非 APP / 批查失败 →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null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（不伪造）</w:t>
            </w:r>
          </w:p>
        </w:tc>
      </w:tr>
      <w:tr w14:paraId="1B9EFEF1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4757E4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matchCnt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777BCF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6C9362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career.total_matches（非开黑场次；按 mode/scope）</w:t>
            </w:r>
          </w:p>
        </w:tc>
      </w:tr>
      <w:tr w14:paraId="01CAE128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664EF0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winRate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435F2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A500F7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胜率 = win_cnt/total_matches；分母 0 → 0</w:t>
            </w:r>
          </w:p>
        </w:tc>
      </w:tr>
      <w:tr w14:paraId="37362BB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9FC6A3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5A5FF1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4DBF1F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当前段位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（天梯 career.current_rank，batchGetUserCurrentRank）；无记录可为 null</w:t>
            </w:r>
          </w:p>
        </w:tc>
      </w:tr>
      <w:tr w14:paraId="0903D49B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994AD2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rankImg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5C3637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25BBB7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段位图片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：国内（global=false）由 DC 填；海外（global=true）由 GLD 填；rank null/0 → 默认图（map key=0）</w:t>
            </w:r>
          </w:p>
        </w:tc>
      </w:tr>
      <w:tr w14:paraId="4C3E3386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E8D8AB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rankName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927C31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BB9596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段位名称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（DeadlockRankUtil.formatRankName）；null/0 → 未定级（无名 / Obscurus）；global=true 英文，false 中文</w:t>
            </w:r>
          </w:p>
        </w:tc>
      </w:tr>
    </w:tbl>
    <w:p w14:paraId="60E030A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链路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：GLD 透传 DC HTTP；段位/APP 批查 fail-open（异常时列表仍返回）。国内路径 GLD 不覆盖 DC 已填的 rankImg / APP 字段。不改 Top50 / matchCnt / winRate / Steam personaname·avatar 口径。</w:t>
      </w:r>
    </w:p>
    <w:p w14:paraId="110109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2. 按 32 位 SteamID 搜索</w:t>
      </w:r>
    </w:p>
    <w:p w14:paraId="48BC2A1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/gld/deadlock/player/search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540"/>
        <w:gridCol w:w="672"/>
        <w:gridCol w:w="5864"/>
      </w:tblGrid>
      <w:tr w14:paraId="2D894D81">
        <w:trPr>
          <w:gridAfter w:val="3"/>
          <w:wAfter w:w="7020" w:type="dxa"/>
        </w:trPr>
        <w:tc>
          <w:tcPr>
            <w:tcW w:w="0" w:type="auto"/>
            <w:shd w:val="clear" w:color="auto" w:fill="auto"/>
            <w:vAlign w:val="center"/>
          </w:tcPr>
          <w:p w14:paraId="2A10818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168FB03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7807F7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9C1555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C8D11A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4DAE24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严格 32 位；&lt;=0 或 &gt; STEAM_ID_THRESHOLD → []</w:t>
            </w:r>
          </w:p>
        </w:tc>
      </w:tr>
      <w:tr w14:paraId="19EA0EA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3C25FE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71606A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271470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3D9CDC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同上转发</w:t>
            </w:r>
          </w:p>
        </w:tc>
      </w:tr>
    </w:tbl>
    <w:p w14:paraId="5E87CE8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出参：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List&lt;DeadlockPlayerSearchItemDTO&gt;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（0 或 1 条）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2"/>
        <w:gridCol w:w="964"/>
        <w:gridCol w:w="5700"/>
      </w:tblGrid>
      <w:tr w14:paraId="313AA7FD">
        <w:trPr>
          <w:gridAfter w:val="2"/>
          <w:wAfter w:w="6686" w:type="dxa"/>
        </w:trPr>
        <w:tc>
          <w:tcPr>
            <w:tcW w:w="0" w:type="auto"/>
            <w:shd w:val="clear" w:color="auto" w:fill="auto"/>
            <w:vAlign w:val="center"/>
          </w:tcPr>
          <w:p w14:paraId="05D6C0E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61C4DA2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D8692F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3E48BC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E43A5D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 位 SteamId</w:t>
            </w:r>
          </w:p>
        </w:tc>
      </w:tr>
      <w:tr w14:paraId="45901BB5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BDD95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personaname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87CAD1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346A9C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 昵称；可空</w:t>
            </w:r>
          </w:p>
        </w:tc>
      </w:tr>
      <w:tr w14:paraId="1C41EF6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01EED9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C80743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427E3B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 头像；可空</w:t>
            </w:r>
          </w:p>
        </w:tc>
      </w:tr>
      <w:tr w14:paraId="6B20751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1473A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appNickName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5B45D9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1F418B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 昵称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；口径对齐 friend/list；非 APP → 国内「匿名」/ 海外「Anonymous」</w:t>
            </w:r>
          </w:p>
        </w:tc>
      </w:tr>
      <w:tr w14:paraId="063D3938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19A338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appAvatar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6F2280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B83359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 头像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；非 APP → 默认匿名头像</w:t>
            </w:r>
          </w:p>
        </w:tc>
      </w:tr>
      <w:tr w14:paraId="52C5C484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56F711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B6D987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17D64A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 用户 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；APP 填绑定 userId；非 APP →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null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（不伪造）</w:t>
            </w:r>
          </w:p>
        </w:tc>
      </w:tr>
      <w:tr w14:paraId="053252ED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6FB98D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E5CFCE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F9C4B6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当前段位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（天梯 career.current_rank，与 friend/list 同口径）；无记录可为 null</w:t>
            </w:r>
          </w:p>
        </w:tc>
      </w:tr>
      <w:tr w14:paraId="3B67C717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E793EE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rankImg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6798EF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423585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段位图片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：国内 DC 填，海外 GLD 填；rank null/0 → 默认图（map key=0）</w:t>
            </w:r>
          </w:p>
        </w:tc>
      </w:tr>
      <w:tr w14:paraId="5E549A26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B6198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rankName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7C80BF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09265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段位名称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；null/0 → 未定级（无名 / Obscurus）；global=true 英文，false 中文</w:t>
            </w:r>
          </w:p>
        </w:tc>
      </w:tr>
    </w:tbl>
    <w:p w14:paraId="1050E5E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不含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matchCnt / winRate。Steam 无命中仍可返回 steamId（头像昵称可空）；段位/APP 批查 fail-open。</w:t>
      </w:r>
    </w:p>
    <w:p w14:paraId="2BCAD5A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内部：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/appdatacenter/deadlock/data/player/search</w:t>
      </w:r>
    </w:p>
    <w:p w14:paraId="071A4E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生涯指标（摘要）</w:t>
      </w:r>
    </w:p>
    <w:p w14:paraId="029C3E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表字段增量维护 + urn 在 demo upsert 后更新</w:t>
      </w:r>
    </w:p>
    <w:p w14:paraId="32B388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getUserDetailedStats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派生指标；urn 分母：demo_parsed_data + Apollo 日期</w:t>
      </w:r>
    </w:p>
    <w:p w14:paraId="6698F0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detailMetrics 已移除全服 average*；能力图 average* 保留</w:t>
      </w:r>
    </w:p>
    <w:p w14:paraId="5824B7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全量刷数 Job 参考 processDeadlockFullStatsJob</w:t>
      </w:r>
    </w:p>
    <w:p w14:paraId="68FF49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FCH-142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：旧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abilityChart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detailMetrics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不变；新增六大能力图分与子指标对象；爆头命中率 = headshotKills/hit；MapControl 与部分输出场均用 Apollo sinceDate 分母；返回极值对局卡片（含 hasHighlight）</w:t>
      </w:r>
    </w:p>
    <w:p w14:paraId="4FA229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完整字段表见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instrText xml:space="preserve"> HYPERLINK "https://wiki.shdev.net/pages/viewpage.action?pageId=119723323"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t>FCH-57/生涯文档 第 7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end"/>
      </w:r>
    </w:p>
    <w:p w14:paraId="5CE95E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4. 出场次查询（FCH-142）</w:t>
      </w:r>
    </w:p>
    <w:p w14:paraId="6A0D38CF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对照 commit：dc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871466e0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、gld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e8dc716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；分支 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fch/20260821/APP-8999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、gld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fch/2026-08-21/deadlock-career-metrics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</w:t>
      </w:r>
    </w:p>
    <w:p w14:paraId="5B262C0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口径：统计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deadlock_match_result_players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中该玩家行数（全量，无 mode/scope）；与 app_esports_api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dlMatchCnt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一致。不同于好友列表里的 career.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total_matches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</w:t>
      </w:r>
    </w:p>
    <w:p w14:paraId="396879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4.1 global-data（对外）</w:t>
      </w:r>
    </w:p>
    <w:p w14:paraId="538BC68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/gld/deadlock/user/match/cnt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@NeedUserLogin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540"/>
        <w:gridCol w:w="2901"/>
      </w:tblGrid>
      <w:tr w14:paraId="38E0EA90">
        <w:trPr>
          <w:gridAfter w:val="2"/>
          <w:wAfter w:w="3120" w:type="dxa"/>
        </w:trPr>
        <w:tc>
          <w:tcPr>
            <w:tcW w:w="0" w:type="auto"/>
            <w:shd w:val="clear" w:color="auto" w:fill="auto"/>
            <w:vAlign w:val="center"/>
          </w:tcPr>
          <w:p w14:paraId="18E5071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AB4443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2A0742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C96A25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54EFA5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非法 → PARAM_ERROR</w:t>
            </w:r>
          </w:p>
        </w:tc>
      </w:tr>
    </w:tbl>
    <w:p w14:paraId="6BEE3EA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链路：DeadlockController.getPlayerMatchCnt → DeadlockMatchServiceImpl → RemoteDataService HTTP 透传 DC。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本服务不落库、不自行刷生涯（刷数副作用在 DC）。</w:t>
      </w:r>
    </w:p>
    <w:p w14:paraId="396F63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4.2 data-center（内部）</w:t>
      </w:r>
    </w:p>
    <w:p w14:paraId="0E958BE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/appdatacenter/deadlock/data/user/match/cnt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557"/>
        <w:gridCol w:w="1723"/>
      </w:tblGrid>
      <w:tr w14:paraId="0208C15C">
        <w:trPr>
          <w:gridAfter w:val="2"/>
          <w:wAfter w:w="2280" w:type="dxa"/>
        </w:trPr>
        <w:tc>
          <w:tcPr>
            <w:tcW w:w="0" w:type="auto"/>
            <w:shd w:val="clear" w:color="auto" w:fill="auto"/>
            <w:vAlign w:val="center"/>
          </w:tcPr>
          <w:p w14:paraId="2E5B336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97682E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5F2E74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6ED401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7CACC7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 SteamId</w:t>
            </w:r>
          </w:p>
        </w:tc>
      </w:tr>
    </w:tbl>
    <w:p w14:paraId="085E423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鉴权：无登录注解（由调用方/网关约定）。Controller：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DeadLockDataController.getPlayerMatchCnt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</w:t>
      </w:r>
    </w:p>
    <w:p w14:paraId="0C890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4.3 出参 DeadlockPlayerMatchCntDTO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7"/>
        <w:gridCol w:w="1390"/>
        <w:gridCol w:w="5289"/>
      </w:tblGrid>
      <w:tr w14:paraId="4635050D">
        <w:trPr>
          <w:gridAfter w:val="2"/>
          <w:wAfter w:w="6326" w:type="dxa"/>
        </w:trPr>
        <w:tc>
          <w:tcPr>
            <w:tcW w:w="0" w:type="auto"/>
            <w:shd w:val="clear" w:color="auto" w:fill="auto"/>
            <w:vAlign w:val="center"/>
          </w:tcPr>
          <w:p w14:paraId="01FE72C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00F563F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AE062F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931582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Long/String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25C0C5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请求玩家</w:t>
            </w:r>
          </w:p>
        </w:tc>
      </w:tr>
      <w:tr w14:paraId="71053E80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6AB638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matchCnt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4EF416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D3CD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明细表全量场次</w:t>
            </w:r>
          </w:p>
        </w:tc>
      </w:tr>
      <w:tr w14:paraId="314B4A67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40B10A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statsTriggered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C50552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16D866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本次是否拿到刷数锁并异步触发 processUserStats</w:t>
            </w:r>
          </w:p>
        </w:tc>
      </w:tr>
    </w:tbl>
    <w:p w14:paraId="7C05D2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4.4 异步刷生涯</w:t>
      </w:r>
    </w:p>
    <w:p w14:paraId="5EF0BE2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当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matchCnt&gt;0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且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deadlock_player_career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对该玩家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无任何记录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时，复用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triggerProcessUserStatsIfNeeded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（Redis 锁 TTL≈5min + CompletableFuture/taskExecutor）异步触发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DeadlockStatsTask.processUserStats(steamId, careerRefresh=true)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拿到锁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statsTriggered=true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；锁占用 / 已有 career / 无明细行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。接口本身不同步写 career；短时间重复请求靠锁防抖。</w:t>
      </w:r>
    </w:p>
    <w:p w14:paraId="7C063D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残余风险</w:t>
      </w:r>
    </w:p>
    <w:p w14:paraId="6D7E65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真 Steam/国内网关与 gld HTTP 联调 Not Run（单测已过；Gate 2 有条件通过已接受）</w:t>
      </w:r>
    </w:p>
    <w:p w14:paraId="2E903B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开黑好友 Top 50 截断</w:t>
      </w:r>
    </w:p>
    <w:p w14:paraId="0E41B2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ShareCode：未登录 HTTP / 真 Redis 联调 Not Run（Gate 2 conditional-pass 已接受；单测 8/8）</w:t>
      </w:r>
    </w:p>
    <w:p w14:paraId="32CB4A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FCH-142：sinceDenom 与百分位 Job total_matches 可能不一致；历史 crit total_headshot_hit 刷数 / XXL 评分 Job / 新列回填；建议合入后抽样极值卡片 UI</w:t>
      </w:r>
    </w:p>
    <w:p w14:paraId="3F24D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B57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3. 生涯 ShareCode（双码）</w:t>
      </w:r>
    </w:p>
    <w:p w14:paraId="28056E4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1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global-data commit：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47d60b22c4dbdcddbee92d1251681737e03052b4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；分支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fch/20260817/APP-8974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。dc 本增量无改（不接 code）。</w:t>
      </w:r>
    </w:p>
    <w:p w14:paraId="7D49D71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2" w:beforeAutospacing="0" w:after="21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完整说明亦见生涯文档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instrText xml:space="preserve"> HYPERLINK "https://wiki.shdev.net/pages/viewpage.action?pageId=119723323"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t>第 6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。</w:t>
      </w:r>
    </w:p>
    <w:p w14:paraId="6E6FD8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3.1 生成双码</w:t>
      </w:r>
    </w:p>
    <w:p w14:paraId="7BD98BF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/gld/deadlock/user/career/shareCode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@NeedUserLogin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9"/>
        <w:gridCol w:w="540"/>
        <w:gridCol w:w="3432"/>
      </w:tblGrid>
      <w:tr w14:paraId="3E310A61">
        <w:trPr>
          <w:gridAfter w:val="2"/>
          <w:wAfter w:w="3960" w:type="dxa"/>
        </w:trPr>
        <w:tc>
          <w:tcPr>
            <w:tcW w:w="0" w:type="auto"/>
            <w:shd w:val="clear" w:color="auto" w:fill="auto"/>
            <w:vAlign w:val="center"/>
          </w:tcPr>
          <w:p w14:paraId="461DC44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CEE22A7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7CE237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otherSteamId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CBFB62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428CE0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对方；须 &gt;0 且 ≠ 登录本人</w:t>
            </w:r>
          </w:p>
        </w:tc>
      </w:tr>
    </w:tbl>
    <w:p w14:paraId="35CA6A3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出参：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selfSteamId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otherSteamId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selfCode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otherCode</w:t>
      </w:r>
    </w:p>
    <w:p w14:paraId="2564E4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3.2 生涯可选 code</w:t>
      </w:r>
    </w:p>
    <w:p w14:paraId="109FE81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适用于：</w:t>
      </w:r>
    </w:p>
    <w:p w14:paraId="049232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/gld/deadlock/user/stats/basic</w:t>
      </w:r>
    </w:p>
    <w:p w14:paraId="2863BD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/gld/deadlock/user/stats/detail</w:t>
      </w:r>
    </w:p>
    <w:p w14:paraId="4786A5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/gld/deadlock/user/career/stats</w:t>
      </w:r>
    </w:p>
    <w:p w14:paraId="70E5ECF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steamId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与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code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均可选；优先级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steamId &gt; code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。gld 解析后只把 steamId 透传 dc。</w:t>
      </w:r>
    </w:p>
    <w:p w14:paraId="5FD73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3.3 Redis</w:t>
      </w:r>
    </w:p>
    <w:p w14:paraId="6EF523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Key：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DEADLOCK_CAREER_SC:{UUID}_{steamId}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（即返回的 code）</w:t>
      </w:r>
    </w:p>
    <w:p w14:paraId="71DBA5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TTL：30 天；value=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1</w:t>
      </w:r>
    </w:p>
    <w:p w14:paraId="18CC94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无效/过期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PARAM_ERROR</w:t>
      </w:r>
    </w:p>
    <w:p w14:paraId="216A72A5">
      <w:pPr>
        <w:rPr>
          <w:rFonts w:hint="default"/>
          <w:lang w:eastAsia="zh-CN"/>
        </w:rPr>
      </w:pPr>
    </w:p>
    <w:p w14:paraId="605B32B9">
      <w:pPr>
        <w:rPr>
          <w:rFonts w:hint="default"/>
          <w:lang w:eastAsia="zh-CN"/>
        </w:rPr>
      </w:pPr>
    </w:p>
    <w:p w14:paraId="12D1FD85">
      <w:pPr>
        <w:rPr>
          <w:rFonts w:hint="default"/>
          <w:lang w:eastAsia="zh-CN"/>
        </w:rPr>
      </w:pPr>
    </w:p>
    <w:p w14:paraId="70CCBCFE">
      <w:pPr>
        <w:rPr>
          <w:rFonts w:hint="default"/>
          <w:lang w:eastAsia="zh-CN"/>
        </w:rPr>
      </w:pPr>
    </w:p>
    <w:p w14:paraId="14606C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9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6"/>
          <w:szCs w:val="36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6"/>
          <w:szCs w:val="36"/>
          <w:shd w:val="clear" w:fill="FFFFFF"/>
        </w:rPr>
        <w:t>FCH-57 Deadlock 生涯数据 — 技术路线与接口文档</w:t>
      </w:r>
    </w:p>
    <w:p w14:paraId="221861A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9D3355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21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关联 Issue：FCH-57；分支：</w:t>
      </w:r>
      <w:r>
        <w:rPr>
          <w:rStyle w:val="18"/>
          <w:rFonts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fch/2026-08-10/recent-100-stats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；仓库：data-center / global-data。</w:t>
      </w:r>
    </w:p>
    <w:p w14:paraId="7809AEF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2" w:beforeAutospacing="0" w:after="21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Commit：data-center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87651c4b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；global-data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62937df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（打法风格增量；分支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fch/2026-08-10/recent-100-stats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）。</w:t>
      </w:r>
    </w:p>
    <w:p w14:paraId="7D976BE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2" w:beforeAutospacing="0" w:after="210" w:afterAutospacing="0"/>
        <w:ind w:left="0" w:right="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FCH-103 增量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：详见本文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instrText xml:space="preserve"> HYPERLINK "https://wiki.shdev.net/pages/viewpage.action?pageId=119723323" \l "FCH-103"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t>第 5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（detailMetrics）与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instrText xml:space="preserve"> HYPERLINK "https://wiki.shdev.net/pages/viewpage.action?pageId=119723323" \l "FCH-103-ShareCode"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t>第 6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（ShareCode 双码）。分支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fch/20260817/APP-8974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。</w:t>
      </w:r>
    </w:p>
    <w:p w14:paraId="3B660D0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2" w:beforeAutospacing="0" w:after="210" w:afterAutospacing="0"/>
        <w:ind w:left="0" w:right="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FCH-142 最新契约（含 #17）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：friend/list 与 player/search 均含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appNickName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appAvatar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 与段位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rank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rankImg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rankName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；详见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instrText xml:space="preserve"> HYPERLINK "https://wiki.shdev.net/pages/viewpage.action?pageId=119723323" \l "friend-list"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t>第 8 节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CFCFC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；分支 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fch/20260821/APP-8999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、gld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fch/2026-08-21/deadlock-career-metrics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1"/>
          <w:szCs w:val="21"/>
          <w:shd w:val="clear" w:fill="FCFCFC"/>
        </w:rPr>
        <w:t>（Gate 2 前本地改动，未 commit/push）。</w:t>
      </w:r>
    </w:p>
    <w:p w14:paraId="2B0DF27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</w:p>
    <w:p w14:paraId="1553A9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1. 需求概述</w:t>
      </w:r>
    </w:p>
    <w:p w14:paraId="1C4ED3F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为 Deadlock 生涯页提供聚合接口：在既有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getUserBasicStats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+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getUserSliceAnalysis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基础上，扩展 mode/scope 筛选，并新增玩家能力图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abilityChart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与 9 维生涯高光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highlights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。数据在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data-center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聚合计算，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global-data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透传。</w:t>
      </w:r>
    </w:p>
    <w:p w14:paraId="30BD4F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2. 技术路线</w:t>
      </w:r>
    </w:p>
    <w:p w14:paraId="0C4B1B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2.1 架构分层</w:t>
      </w:r>
    </w:p>
    <w:p w14:paraId="2BC05E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客户端 / App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→ global-data（登录态）</w:t>
      </w:r>
    </w:p>
    <w:p w14:paraId="24EAC8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global-data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/gld/deadlock/user/career/stats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→ Remote HTTP 调用 data-center</w:t>
      </w:r>
    </w:p>
    <w:p w14:paraId="5F05D4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data-center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/appdatacenter/deadlock/data/user/career/stats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聚合返回</w:t>
      </w:r>
    </w:p>
    <w:p w14:paraId="213546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Client</w:t>
      </w:r>
    </w:p>
    <w:p w14:paraId="295AC2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→ GLD  GET /gld/deadlock/user/career/stats  (NeedUserLogin, 透传)</w:t>
      </w:r>
    </w:p>
    <w:p w14:paraId="3E5695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→ DC   GET /appdatacenter/deadlock/data/user/career/stats</w:t>
      </w:r>
    </w:p>
    <w:p w14:paraId="2338A1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   ├─ getUserBasicStats(mode, scope)</w:t>
      </w:r>
    </w:p>
    <w:p w14:paraId="659175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   ├─ buildAbilityChart(career, mode, scope)  // 玩家 + 全服 avg/max（条件同 detailed）</w:t>
      </w:r>
    </w:p>
    <w:p w14:paraId="4CD09D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   ├─ buildCareerHighlights(mode, scope)</w:t>
      </w:r>
    </w:p>
    <w:p w14:paraId="419892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     └─ getUserSliceAnalysis(mode, scope)</w:t>
      </w:r>
    </w:p>
    <w:p w14:paraId="2099E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2.2 核心设计决策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9"/>
        <w:gridCol w:w="7157"/>
      </w:tblGrid>
      <w:tr w14:paraId="4CE5571E">
        <w:trPr>
          <w:gridAfter w:val="1"/>
          <w:wAfter w:w="7012" w:type="dxa"/>
        </w:trPr>
        <w:tc>
          <w:tcPr>
            <w:tcW w:w="0" w:type="auto"/>
            <w:shd w:val="clear" w:color="auto" w:fill="auto"/>
            <w:vAlign w:val="center"/>
          </w:tcPr>
          <w:p w14:paraId="2D5DB2C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01BE73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B3899F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聚合位置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8B7A76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data-center 一次返回 basic + abilityChart + highlights + slice；避免客户端多次请求</w:t>
            </w:r>
          </w:p>
        </w:tc>
      </w:tr>
      <w:tr w14:paraId="5F47ACE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61442A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筛选语义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31777A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mode∈{1标准,2街斗,3人机,4天梯}；非天梯 scope∈{1全部,2近30场,3近100场}；天梯 scope∈{1全部, ≥11 赛季}（当前测试赛季 scope=11）</w:t>
            </w:r>
          </w:p>
        </w:tc>
      </w:tr>
      <w:tr w14:paraId="3F64C218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B64BE3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slice 兼容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FAF929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getUserSliceAnalysis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保留 recentNDays（7/30/90/180/365）；mode/scope 任一非空时优先于 recentNDays</w:t>
            </w:r>
          </w:p>
        </w:tc>
      </w:tr>
      <w:tr w14:paraId="1C4C02C7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2D0B7B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abilityChart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4918A5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玩家场均指标 + 全服 average*/max*（字段名与 detailed 能力图一致）；仅标准/街斗且 scope∈{1,2} 填充全服，同源 Redis/percentile + applyGlobalAbilityChart；人机/天梯/近100 不填全服</w:t>
            </w:r>
          </w:p>
        </w:tc>
      </w:tr>
      <w:tr w14:paraId="50C6E9C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C220E8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playStyle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FA1B48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六维（相对全服均值）百分比最大维映射打法风格文案；17 语；均值不可用为 null</w:t>
            </w:r>
          </w:p>
        </w:tc>
      </w:tr>
      <w:tr w14:paraId="12205231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444251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高光归因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BA7F41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 9 维均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mode/scope 无关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。除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maxHealing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maxWinStreak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外：直接查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deadlock_player_hero_history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，对各 metric 取玩家生涯最大 value 及对应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heroId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heroIconImg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（表有字段：maxKills/maxDamage/maxTakenDamage/maxAssists/maxScore/maxNetWorth/maxLastHits）。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maxHealing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：查该玩家全部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deadlock_player_career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行，取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max_healing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全局最高值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（跨 mode/scope 的 MAX）；无行则 value=0；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不需要英雄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（heroId=0、heroIconImg=null）。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maxWinStreak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：查该玩家全部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deadlock_player_career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行，取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max_win_streak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全局最高值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（跨 mode/scope 的 MAX）；无行则 value=0；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不需要英雄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（heroId=0、heroIconImg=null）。切换请求 mode/scope 时，这两维数值不变。</w:t>
            </w:r>
          </w:p>
        </w:tc>
      </w:tr>
      <w:tr w14:paraId="7259817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26D783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失败语义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3A266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子计算失败整包抛错，不返回半包；GLD Remote 失败按既有 getEventRemote 返回 null，不伪造成功体</w:t>
            </w:r>
          </w:p>
        </w:tc>
      </w:tr>
      <w:tr w14:paraId="73288389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9F091C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DB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5C11E9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无新表/无迁移；复用既有 career / match 数据</w:t>
            </w:r>
          </w:p>
        </w:tc>
      </w:tr>
    </w:tbl>
    <w:p w14:paraId="3BC9C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2.3 关键点（已交付）</w:t>
      </w:r>
    </w:p>
    <w:p w14:paraId="2B5EA7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DC：Controller / CareerService / MatchService / DTO / 单测</w:t>
      </w:r>
    </w:p>
    <w:p w14:paraId="74CD09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GLD：Controller / MatchService / RemoteDataService / 平行 DTO</w:t>
      </w:r>
    </w:p>
    <w:p w14:paraId="1F1FD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2.4 已知残余风险（Gate 2 已接受）</w:t>
      </w:r>
    </w:p>
    <w:p w14:paraId="253B70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高光：hero_history / maxHealing / maxWinStreak 均不受 mode/scope 筛选；表内有字段的 hero_history metric：value&gt;0 ⇒ heroId&gt;0；maxHealing/maxWinStreak 取 career 全局 MAX，均无英雄要求</w:t>
      </w:r>
    </w:p>
    <w:p w14:paraId="081382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TC07–TC09 联调/真数矩阵 Not Run：建议 staging 补烟测</w:t>
      </w:r>
    </w:p>
    <w:p w14:paraId="452CF6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3. 接口文档</w:t>
      </w:r>
    </w:p>
    <w:p w14:paraId="371AE2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3.1 生涯聚合（主接口）</w:t>
      </w:r>
    </w:p>
    <w:p w14:paraId="1EAFFC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data-center</w:t>
      </w:r>
    </w:p>
    <w:p w14:paraId="7A512F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Method / Path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/appdatacenter/deadlock/data/user/career/stats</w:t>
      </w:r>
    </w:p>
    <w:p w14:paraId="0B5D72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：玩家生涯聚合统计（basic + abilityChart + highlights + slice）</w:t>
      </w:r>
    </w:p>
    <w:p w14:paraId="4BA87E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global-data</w:t>
      </w:r>
    </w:p>
    <w:p w14:paraId="2E187D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Method / Path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/gld/deadlock/user/career/stats</w:t>
      </w:r>
    </w:p>
    <w:p w14:paraId="4F868E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鉴权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@NeedUserLogin</w:t>
      </w:r>
    </w:p>
    <w:p w14:paraId="4F9C46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：透传 data-center；无独立业务计算</w:t>
      </w:r>
    </w:p>
    <w:p w14:paraId="42593C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请求参数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6"/>
        <w:gridCol w:w="1030"/>
        <w:gridCol w:w="540"/>
        <w:gridCol w:w="5600"/>
      </w:tblGrid>
      <w:tr w14:paraId="3918FBBF">
        <w:trPr>
          <w:gridAfter w:val="3"/>
          <w:wAfter w:w="7046" w:type="dxa"/>
        </w:trPr>
        <w:tc>
          <w:tcPr>
            <w:tcW w:w="0" w:type="auto"/>
            <w:shd w:val="clear" w:color="auto" w:fill="auto"/>
            <w:vAlign w:val="center"/>
          </w:tcPr>
          <w:p w14:paraId="132BC2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8CAC598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432BAB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F82B4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EE317B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AD37C0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 SteamId</w:t>
            </w:r>
          </w:p>
        </w:tc>
      </w:tr>
      <w:tr w14:paraId="5218815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7C9E9D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06600A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4EC73E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72AAFB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1=标准，2=街斗，3=人机，4=天梯</w:t>
            </w:r>
          </w:p>
        </w:tc>
      </w:tr>
      <w:tr w14:paraId="3E5281E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A5A610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B2766F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BA097F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391529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非天梯：1全部 / 2近30场 / 3近100场；天梯：1全部 / ≥11 赛季（如 11）</w:t>
            </w:r>
          </w:p>
        </w:tc>
      </w:tr>
      <w:tr w14:paraId="2B4A04C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676544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9B48C1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FE3F8C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5C0D89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 DC；是否海外版，默认 false</w:t>
            </w:r>
          </w:p>
        </w:tc>
      </w:tr>
      <w:tr w14:paraId="3E0BD53D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0FB351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4F716E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E163D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58BC85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语言；DC 默认 zh，GLD 默认 en</w:t>
            </w:r>
          </w:p>
        </w:tc>
      </w:tr>
    </w:tbl>
    <w:p w14:paraId="2E70B6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参数校验</w:t>
      </w:r>
    </w:p>
    <w:p w14:paraId="783347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mode/scope 缺失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PARAM_ERROR</w:t>
      </w:r>
    </w:p>
    <w:p w14:paraId="7AE8EC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非天梯 mode∈{1,2,3} 且 scope∉{1,2,3}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PARAM_ERROR</w:t>
      </w:r>
    </w:p>
    <w:p w14:paraId="30A4FD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天梯 mode=4 且 scope∉{1}∪{≥11}（如拒绝近30/近100）→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PARAM_ERROR</w:t>
      </w:r>
    </w:p>
    <w:p w14:paraId="7AF246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响应结构 </w:t>
      </w:r>
      <w:r>
        <w:rPr>
          <w:rStyle w:val="18"/>
          <w:rFonts w:hint="default" w:ascii="Courier" w:hAnsi="Courier" w:eastAsia="Courier" w:cs="Courier"/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DeadlockUserCareerStatsDTO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3776"/>
        <w:gridCol w:w="2968"/>
      </w:tblGrid>
      <w:tr w14:paraId="0FF8F2DE">
        <w:trPr>
          <w:gridAfter w:val="2"/>
          <w:wAfter w:w="6566" w:type="dxa"/>
        </w:trPr>
        <w:tc>
          <w:tcPr>
            <w:tcW w:w="0" w:type="auto"/>
            <w:shd w:val="clear" w:color="auto" w:fill="auto"/>
            <w:vAlign w:val="center"/>
          </w:tcPr>
          <w:p w14:paraId="474363D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2425262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EC5339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1751F9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DeadlockUserBasicStatsDTO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D39C4A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既有基础统计字段（场次/胜率/KDA/段位/表现分/MVP 等）</w:t>
            </w:r>
          </w:p>
        </w:tc>
      </w:tr>
      <w:tr w14:paraId="438291B1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CA88CE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abilityChart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99B7B2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DeadlockAbilityChartPlayerDTO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9431EE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玩家指标 + 全服 average*/max*（适用条件下）</w:t>
            </w:r>
          </w:p>
        </w:tc>
      </w:tr>
      <w:tr w14:paraId="0FC0FDAE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89DA0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highlights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CC9660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List&lt;DeadlockCareerHighlightDTO&gt;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3929F3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 9 项生涯高光</w:t>
            </w:r>
          </w:p>
        </w:tc>
      </w:tr>
      <w:tr w14:paraId="548D0F0B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4A6AD1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slice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C9A20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DeadlockUserSliceAnalysisDTO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80C8B2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六维切片 + 场均时长 avgDuration（秒）</w:t>
            </w:r>
          </w:p>
        </w:tc>
      </w:tr>
      <w:tr w14:paraId="301D4B77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23553A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playStyle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CF6AEC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0F130B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打法风格文案（按 language）；全服均值不可用或六维均无法算百分比时为 null</w:t>
            </w:r>
          </w:p>
        </w:tc>
      </w:tr>
      <w:tr w14:paraId="50741F2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BD4151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playStyleDim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D1C2F5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EFFF59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打法风格维度 code：damage / teamKaRate / towerDamage / healing / netWorth / takenDamage；不可用时 null</w:t>
            </w:r>
          </w:p>
        </w:tc>
      </w:tr>
    </w:tbl>
    <w:p w14:paraId="6E3EB3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打法风格 playStyle / playStyleDim</w:t>
      </w:r>
    </w:p>
    <w:p w14:paraId="442A3EA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实现：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DeadLockPlayerCareerServiceImpl.applyPlayStyle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resolvePlayStyleDim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；字典：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DeadlockPlayStyleDimEnum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。取 UI 六维雷达（输出/参团/塔伤/治疗/发育/承伤，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不含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shot/hit/hitRate）中「玩家值 / 全服均值」百分比最大的一维，映射当前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文案。</w:t>
      </w:r>
    </w:p>
    <w:p w14:paraId="5479BA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</w:p>
    <w:p w14:paraId="63F306C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playStyle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（String）：打法风格文案；不可用时为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null</w:t>
      </w:r>
    </w:p>
    <w:p w14:paraId="42D17B3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playStyleDim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（String）：维度 code（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damage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teamKaRate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towerDamage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healing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netWorth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takenDamage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）；与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playStyle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同步为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null</w:t>
      </w:r>
    </w:p>
    <w:p w14:paraId="1E5D56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公式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ratio = player / average*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（与六维图相对均值强弱一致）；某维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average*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缺失或 ≤0 / NaN / Inf，或 player 非法 → 该维不可算并跳过</w:t>
      </w:r>
    </w:p>
    <w:p w14:paraId="7A659C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取最大维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：在可算维中取 ratio 最大者；并列最大按枚举声明稳定次序：damage（输出）&gt; teamKaRate（参团）&gt; towerDamage（塔伤）&gt; healing（治疗）&gt; netWorth（发育）&gt; takenDamage（承伤）</w:t>
      </w:r>
    </w:p>
    <w:p w14:paraId="1C494A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与 abilityChart 门闩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：全服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average*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仅在 mode∈{1标准,2街斗} 且 scope∈{1全部,2近30} 且缓存可用时填充。人机/天梯/近100（scope=3）或缓存 miss 时六维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average*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为 null → 六维均不可算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playStyle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/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playStyleDim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均为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null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（不半包造数）</w:t>
      </w:r>
    </w:p>
    <w:p w14:paraId="18C44C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</w:p>
    <w:p w14:paraId="7586FF0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zh 六维映射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</w:t>
      </w:r>
    </w:p>
    <w:p w14:paraId="23D8AB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1598"/>
        <w:gridCol w:w="1522"/>
      </w:tblGrid>
      <w:tr w14:paraId="3442714F">
        <w:trPr>
          <w:gridAfter w:val="2"/>
          <w:wAfter w:w="3120" w:type="dxa"/>
        </w:trPr>
        <w:tc>
          <w:tcPr>
            <w:tcW w:w="0" w:type="auto"/>
            <w:shd w:val="clear" w:color="auto" w:fill="auto"/>
            <w:vAlign w:val="center"/>
          </w:tcPr>
          <w:p w14:paraId="002308C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A4A02B3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7ABF7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99C44D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damage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9CBF62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突进打架流</w:t>
            </w:r>
          </w:p>
        </w:tc>
      </w:tr>
      <w:tr w14:paraId="100C730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3A1241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参团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74DF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teamKaRate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13423E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团战永动机</w:t>
            </w:r>
          </w:p>
        </w:tc>
      </w:tr>
      <w:tr w14:paraId="51974F60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AF6A7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塔伤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7875A3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towerDamage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9EC815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拆迁办主任</w:t>
            </w:r>
          </w:p>
        </w:tc>
      </w:tr>
      <w:tr w14:paraId="4231850E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17D757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E3FFB1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healing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C9741F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移动泉水</w:t>
            </w:r>
          </w:p>
        </w:tc>
      </w:tr>
      <w:tr w14:paraId="61AF4EA7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B989FC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发育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59B66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netWorth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4FA622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魂魄理财师</w:t>
            </w:r>
          </w:p>
        </w:tc>
      </w:tr>
      <w:tr w14:paraId="2AC8FEE4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DE71B5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承伤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2B149F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takenDamage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57649A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伤害黑洞</w:t>
            </w:r>
          </w:p>
        </w:tc>
      </w:tr>
    </w:tbl>
    <w:p w14:paraId="04FBDD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</w:p>
    <w:p w14:paraId="077069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17 语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：内置完整 17×6 文案，对齐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deadlock.multilingual-suffix-list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multilingualSuffixList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DeadlockLanguageEnum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zh, en, pt_br, cs, fr, de, indonesian, it, ja, ko, es_latam, pl, ru, es, th, tr, uk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 未知 language：按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DeadlockLanguageEnum.resolve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，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global=false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回落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zh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，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global=true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回落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en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 可通过 Apollo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deadlock.playStyle.i18n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（dimCode → langCode → text）覆盖内置字典。</w:t>
      </w:r>
    </w:p>
    <w:p w14:paraId="093AD5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slice 字段 </w:t>
      </w:r>
      <w:r>
        <w:rPr>
          <w:rStyle w:val="18"/>
          <w:rFonts w:hint="default" w:ascii="Courier" w:hAnsi="Courier" w:eastAsia="Courier" w:cs="Courier"/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DeadlockUserSliceAnalysisDTO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3"/>
        <w:gridCol w:w="1811"/>
        <w:gridCol w:w="3612"/>
      </w:tblGrid>
      <w:tr w14:paraId="3895C532">
        <w:trPr>
          <w:gridAfter w:val="2"/>
          <w:wAfter w:w="5134" w:type="dxa"/>
        </w:trPr>
        <w:tc>
          <w:tcPr>
            <w:tcW w:w="0" w:type="auto"/>
            <w:shd w:val="clear" w:color="auto" w:fill="auto"/>
            <w:vAlign w:val="center"/>
          </w:tcPr>
          <w:p w14:paraId="04D583A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F11944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684E8A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totalMatches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2A0B09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27002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当前筛选窗口总场次</w:t>
            </w:r>
          </w:p>
        </w:tc>
      </w:tr>
      <w:tr w14:paraId="30C81490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59A931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avgDuration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9E0A28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636C4F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场均时长（秒）；对当前窗口各局 duration 求均值；无对局时为 0</w:t>
            </w:r>
          </w:p>
        </w:tc>
      </w:tr>
      <w:tr w14:paraId="17B4648E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44EC42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factions / lanes / ranks / modes / durations / parties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43ADE8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List&lt;SliceItem&gt;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FB4AA9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既有六维切片</w:t>
            </w:r>
          </w:p>
        </w:tc>
      </w:tr>
    </w:tbl>
    <w:p w14:paraId="0ECD09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abilityChart 字段 </w:t>
      </w:r>
      <w:r>
        <w:rPr>
          <w:rStyle w:val="18"/>
          <w:rFonts w:hint="default" w:ascii="Courier" w:hAnsi="Courier" w:eastAsia="Courier" w:cs="Courier"/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DeadlockAbilityChartPlayerDTO</w:t>
      </w:r>
    </w:p>
    <w:p w14:paraId="1524104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玩家场均九维始终返回。全服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average*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max*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仅在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mode∈{1标准,2街斗} 且 scope∈{1全部,2近30}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时填充（与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getUserDetailedStats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同源缓存/percentile）；人机、天梯、近100（scope=3）或无缓存时全服字段为 null，不半包造数。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8"/>
        <w:gridCol w:w="1649"/>
        <w:gridCol w:w="2379"/>
      </w:tblGrid>
      <w:tr w14:paraId="43D19B7E">
        <w:trPr>
          <w:gridAfter w:val="2"/>
          <w:wAfter w:w="4123" w:type="dxa"/>
        </w:trPr>
        <w:tc>
          <w:tcPr>
            <w:tcW w:w="0" w:type="auto"/>
            <w:shd w:val="clear" w:color="auto" w:fill="auto"/>
            <w:vAlign w:val="center"/>
          </w:tcPr>
          <w:p w14:paraId="5B9A9B6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80EF31E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4FEA97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shot / hit / hitRate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16F30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/ Integer / Double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7D8B31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玩家场均射击 / 命中 / 命中率</w:t>
            </w:r>
          </w:p>
        </w:tc>
      </w:tr>
      <w:tr w14:paraId="2996ADF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B904FE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damage / takenDamage / netWorth / healing / towerDamage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95C436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19167C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玩家场均输出 / 承伤 / 经济 / 治疗 / 塔伤</w:t>
            </w:r>
          </w:p>
        </w:tc>
      </w:tr>
      <w:tr w14:paraId="1ECC21E0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22D74F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teamKaRate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56440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059AB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玩家参团率</w:t>
            </w:r>
          </w:p>
        </w:tc>
      </w:tr>
      <w:tr w14:paraId="52756252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F35181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averageDamage / averageTakenDamage / averageNetWorth / averageHealing / averageTowerDamage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1E9C9E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1C4A4E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全服均值（适用条件）</w:t>
            </w:r>
          </w:p>
        </w:tc>
      </w:tr>
      <w:tr w14:paraId="6259BCC4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71E221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averageShot / averageHit / averageHitRate / averageTeamKaRate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712FCA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/ Integer / Double / Double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6E3A0D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全服射击/命中/命中率/参团均值</w:t>
            </w:r>
          </w:p>
        </w:tc>
      </w:tr>
      <w:tr w14:paraId="10648FD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770A9E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maxDamage / maxTakenDamage / maxNetWorth / maxHealing / maxTowerDamage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22CE6A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FE56E0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全服最大值（适用条件；可由 virtualMax 缩放）</w:t>
            </w:r>
          </w:p>
        </w:tc>
      </w:tr>
      <w:tr w14:paraId="714D4E05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465446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maxShot / maxHit / maxHitRate / maxTeamKaRate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384977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/ Integer / Double / Double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66E54E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全服射击/命中/命中率/参团最大值</w:t>
            </w:r>
          </w:p>
        </w:tc>
      </w:tr>
    </w:tbl>
    <w:p w14:paraId="7CE3A8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highlights 单项 </w:t>
      </w:r>
      <w:r>
        <w:rPr>
          <w:rStyle w:val="18"/>
          <w:rFonts w:hint="default" w:ascii="Courier" w:hAnsi="Courier" w:eastAsia="Courier" w:cs="Courier"/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DeadlockCareerHighlightDTO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1"/>
        <w:gridCol w:w="1058"/>
        <w:gridCol w:w="5767"/>
      </w:tblGrid>
      <w:tr w14:paraId="72FB74E1">
        <w:trPr>
          <w:gridAfter w:val="2"/>
          <w:wAfter w:w="6686" w:type="dxa"/>
        </w:trPr>
        <w:tc>
          <w:tcPr>
            <w:tcW w:w="0" w:type="auto"/>
            <w:shd w:val="clear" w:color="auto" w:fill="auto"/>
            <w:vAlign w:val="center"/>
          </w:tcPr>
          <w:p w14:paraId="51D8D07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2FE8DC2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0719C4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E59153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657D1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maxKills / maxDamage / maxTakenDamage / maxAssists / maxHealing / maxScore / maxNetWorth / maxWinStreak / maxLastHits</w:t>
            </w:r>
          </w:p>
        </w:tc>
      </w:tr>
      <w:tr w14:paraId="10340009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044392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C68901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2CA987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极值；无数据为 0</w:t>
            </w:r>
          </w:p>
        </w:tc>
      </w:tr>
      <w:tr w14:paraId="5168E194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BB8D50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heroId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ABCB7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06A227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英雄 id；无法归因可为 null/0；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maxWinStreak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维度契约固定 0（不需要英雄）</w:t>
            </w:r>
          </w:p>
        </w:tc>
      </w:tr>
      <w:tr w14:paraId="152137C1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454177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heroIconImg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DDDB19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9DEA02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英雄图片；英雄缺失可空</w:t>
            </w:r>
          </w:p>
        </w:tc>
      </w:tr>
    </w:tbl>
    <w:p w14:paraId="3573C4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请求示例</w:t>
      </w:r>
    </w:p>
    <w:p w14:paraId="73EB3C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# data-center（非天梯近100场）</w:t>
      </w:r>
    </w:p>
    <w:p w14:paraId="7E6426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GET /appdatacenter/deadlock/data/user/career/stats?steamId=7656119...&amp;mode=1&amp;scope=3&amp;language=zh</w:t>
      </w:r>
    </w:p>
    <w:p w14:paraId="2DEFDC9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</w:p>
    <w:p w14:paraId="18EDD0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# data-center（天梯测试赛季）</w:t>
      </w:r>
    </w:p>
    <w:p w14:paraId="7D8D1B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GET /appdatacenter/deadlock/data/user/career/stats?steamId=7656119...&amp;mode=4&amp;scope=11&amp;language=zh</w:t>
      </w:r>
    </w:p>
    <w:p w14:paraId="5642E9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</w:p>
    <w:p w14:paraId="43E00E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# global-data</w:t>
      </w:r>
    </w:p>
    <w:p w14:paraId="513ADE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GET /gld/deadlock/user/career/stats?steamId=7656119...&amp;mode=1&amp;scope=1&amp;language=en</w:t>
      </w:r>
    </w:p>
    <w:p w14:paraId="478A59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3.2 切片分析（筛选扩展，兼容旧参）</w:t>
      </w:r>
    </w:p>
    <w:p w14:paraId="4F2EC0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DC：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/appdatacenter/deadlock/data/user/slice/analysis</w:t>
      </w:r>
    </w:p>
    <w:p w14:paraId="540716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GLD：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/gld/deadlock/user/slice/analysis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7"/>
        <w:gridCol w:w="964"/>
        <w:gridCol w:w="540"/>
        <w:gridCol w:w="4985"/>
      </w:tblGrid>
      <w:tr w14:paraId="753CFE4E">
        <w:trPr>
          <w:gridAfter w:val="3"/>
          <w:wAfter w:w="6227" w:type="dxa"/>
        </w:trPr>
        <w:tc>
          <w:tcPr>
            <w:tcW w:w="0" w:type="auto"/>
            <w:shd w:val="clear" w:color="auto" w:fill="auto"/>
            <w:vAlign w:val="center"/>
          </w:tcPr>
          <w:p w14:paraId="4C97D05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FD1E665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35ACFF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steamId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4CADA8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68CAC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A38E48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 SteamId</w:t>
            </w:r>
          </w:p>
        </w:tc>
      </w:tr>
      <w:tr w14:paraId="70199170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454C55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recentNDays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F979FC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E7FB0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2A56EB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 mode/scope 均空时生效；支持 7/30/90/180/365</w:t>
            </w:r>
          </w:p>
        </w:tc>
      </w:tr>
      <w:tr w14:paraId="7BDC589C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8CF6E8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2FCDAB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6B5EC3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464F4D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1/2/3/4；与 scope 任一非空时优先于 recentNDays</w:t>
            </w:r>
          </w:p>
        </w:tc>
      </w:tr>
      <w:tr w14:paraId="743BB76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09A51F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28AFA7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8B736D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4E46D6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1全部/2近30场/3近100场/≥11赛季；天梯禁 2/3</w:t>
            </w:r>
          </w:p>
        </w:tc>
      </w:tr>
      <w:tr w14:paraId="7E04F1B0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413FB8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global / language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00A80B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A5AB99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5A9BF4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同既有约定</w:t>
            </w:r>
          </w:p>
        </w:tc>
      </w:tr>
    </w:tbl>
    <w:p w14:paraId="3B20EB2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返回：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DeadlockUserSliceAnalysisDTO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（totalMatches + avgDuration + factions/lanes/ranks/modes/durations/parties）。</w:t>
      </w:r>
    </w:p>
    <w:p w14:paraId="2F5C3B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3.3 赛季列表 getSeasons</w:t>
      </w:r>
    </w:p>
    <w:p w14:paraId="700FDC6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对外提供 Deadlock 赛季列表，供生涯天梯筛选（mode=4、scope≥11）选择赛季。</w:t>
      </w:r>
    </w:p>
    <w:p w14:paraId="0808107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Method / Path：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/gld/deadlock/seasons</w:t>
      </w:r>
    </w:p>
    <w:p w14:paraId="36CDF2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服务：global-data</w:t>
      </w:r>
    </w:p>
    <w:p w14:paraId="02A0CD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实现：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DeadlockController.getSeasons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DeadlockSeasonServiceImpl</w:t>
      </w:r>
    </w:p>
    <w:p w14:paraId="6844E7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数据源：Apollo 配置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deadlock.season.list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不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外调 data-center）</w:t>
      </w:r>
    </w:p>
    <w:p w14:paraId="465A90E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鉴权：无登录要求（无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@NeedUserLogin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）</w:t>
      </w:r>
    </w:p>
    <w:p w14:paraId="26DCBE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请求参数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6"/>
        <w:gridCol w:w="859"/>
        <w:gridCol w:w="540"/>
        <w:gridCol w:w="5771"/>
      </w:tblGrid>
      <w:tr w14:paraId="3E9C549D">
        <w:trPr>
          <w:gridAfter w:val="3"/>
          <w:wAfter w:w="7046" w:type="dxa"/>
        </w:trPr>
        <w:tc>
          <w:tcPr>
            <w:tcW w:w="0" w:type="auto"/>
            <w:shd w:val="clear" w:color="auto" w:fill="auto"/>
            <w:vAlign w:val="center"/>
          </w:tcPr>
          <w:p w14:paraId="0D37340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1C3EAE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E4D966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357D4C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EF68F6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4AF33B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语言；默认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zh*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（如 zh、zh-CN）取配置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；否则取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nameEn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，缺省回退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</w:tr>
    </w:tbl>
    <w:p w14:paraId="227AD4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响应结构 </w:t>
      </w:r>
      <w:r>
        <w:rPr>
          <w:rStyle w:val="18"/>
          <w:rFonts w:hint="default" w:ascii="Courier" w:hAnsi="Courier" w:eastAsia="Courier" w:cs="Courier"/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List&lt;DeadlockSeasonDTO&gt;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1"/>
        <w:gridCol w:w="964"/>
        <w:gridCol w:w="6511"/>
      </w:tblGrid>
      <w:tr w14:paraId="44485C75">
        <w:trPr>
          <w:gridAfter w:val="2"/>
          <w:wAfter w:w="7406" w:type="dxa"/>
        </w:trPr>
        <w:tc>
          <w:tcPr>
            <w:tcW w:w="0" w:type="auto"/>
            <w:shd w:val="clear" w:color="auto" w:fill="auto"/>
            <w:vAlign w:val="center"/>
          </w:tcPr>
          <w:p w14:paraId="1A4CE37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04788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0F49C3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907B1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838DC7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赛季 scope；当前测试赛季为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11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，对齐生涯天梯筛选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mode=4 &amp; scope≥11</w:t>
            </w:r>
          </w:p>
        </w:tc>
      </w:tr>
      <w:tr w14:paraId="174C92EB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E4FCDB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2537C5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E8A88D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 language 解析后的赛季名</w:t>
            </w:r>
          </w:p>
        </w:tc>
      </w:tr>
      <w:tr w14:paraId="2626A578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05751D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D8BEB2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22FA567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开始时间，格式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yyyy-MM-dd HH:mm:ss</w:t>
            </w:r>
          </w:p>
        </w:tc>
      </w:tr>
      <w:tr w14:paraId="35D91C1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CA5FF6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00DBB5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0C54B6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结束时间，格式 </w:t>
            </w: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yyyy-MM-dd HH:mm:ss</w:t>
            </w:r>
          </w:p>
        </w:tc>
      </w:tr>
    </w:tbl>
    <w:p w14:paraId="5EDD7B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与生涯天梯 scope 的关系</w:t>
      </w:r>
    </w:p>
    <w:p w14:paraId="2DC9CB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生涯聚合 / slice 天梯模式：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mode=4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时，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scope=1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表示全部；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scope≥11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表示具体赛季</w:t>
      </w:r>
    </w:p>
    <w:p w14:paraId="4B839B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本接口返回的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scope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可直接作为 career/stats、slice 的赛季筛选值</w:t>
      </w:r>
    </w:p>
    <w:p w14:paraId="721E63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配置语义：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deadlock.season.list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为 blank/空串时回落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DEFAULT_SEASON_LIST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（非空列表）；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仅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非法 JSON 解析失败，或配置解析为显式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[]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时返回空列表（业务成功，非错误码）</w:t>
      </w:r>
    </w:p>
    <w:p w14:paraId="194C78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配置说明（Apollo）</w:t>
      </w:r>
    </w:p>
    <w:p w14:paraId="74729E8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Key：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deadlock.season.list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。示例（缺省/未覆盖时代码内置同结构默认值）：</w:t>
      </w:r>
    </w:p>
    <w:p w14:paraId="136085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[</w:t>
      </w:r>
    </w:p>
    <w:p w14:paraId="7A57D1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{</w:t>
      </w:r>
    </w:p>
    <w:p w14:paraId="11990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"scope": 11,</w:t>
      </w:r>
    </w:p>
    <w:p w14:paraId="6FF2EE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"name": "测试赛季1",</w:t>
      </w:r>
    </w:p>
    <w:p w14:paraId="2D9FA7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"nameEn": "Test Season 1",</w:t>
      </w:r>
    </w:p>
    <w:p w14:paraId="3BEDA5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"start": "2026-07-31 00:00:00",</w:t>
      </w:r>
    </w:p>
    <w:p w14:paraId="5DE048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  "end": "2026-10-08 00:00:00"</w:t>
      </w:r>
    </w:p>
    <w:p w14:paraId="608FFE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 xml:space="preserve">  }</w:t>
      </w:r>
    </w:p>
    <w:p w14:paraId="3300C8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]</w:t>
      </w:r>
    </w:p>
    <w:p w14:paraId="4C96CC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1"/>
          <w:szCs w:val="21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1"/>
          <w:szCs w:val="21"/>
          <w:shd w:val="clear" w:fill="FFFFFF"/>
        </w:rPr>
        <w:t>请求示例</w:t>
      </w:r>
    </w:p>
    <w:p w14:paraId="57E058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# 英文（默认）</w:t>
      </w:r>
    </w:p>
    <w:p w14:paraId="2AB15C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GET /gld/deadlock/seasons</w:t>
      </w:r>
    </w:p>
    <w:p w14:paraId="2D877A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GET /gld/deadlock/seasons?language=en</w:t>
      </w:r>
    </w:p>
    <w:p w14:paraId="4EC5E4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</w:p>
    <w:p w14:paraId="241F84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# 中文</w:t>
      </w:r>
    </w:p>
    <w:p w14:paraId="13F7C2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GET /gld/deadlock/seasons?language=zh</w:t>
      </w:r>
    </w:p>
    <w:p w14:paraId="2DC905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monospace" w:hAnsi="monospace" w:eastAsia="monospace" w:cs="monospace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172B4D"/>
          <w:spacing w:val="0"/>
          <w:shd w:val="clear" w:fill="FFFFFF"/>
        </w:rPr>
        <w:t>GET /gld/deadlock/seasons?language=zh-CN</w:t>
      </w:r>
    </w:p>
    <w:p w14:paraId="7636F2C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备注：data-center 另有内部配置查询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/appdatacenter/deadlock/data/getRankSeasonConfigs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；对外文档以本 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getSeasons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为准。</w:t>
      </w:r>
    </w:p>
    <w:p w14:paraId="44BEE4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4. 联调建议</w:t>
      </w:r>
    </w:p>
    <w:p w14:paraId="2BF445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非天梯：mode=1/2/3 × scope=1/2/3</w:t>
      </w:r>
    </w:p>
    <w:p w14:paraId="255811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天梯：mode=4 × scope=1 / scope=11；scope=2/3 应 PARAM_ERROR</w:t>
      </w:r>
    </w:p>
    <w:p w14:paraId="6AAB63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校验 abilityChart：玩家九维有值；标准/街斗 scope=1/2 含 average*/max*（同源 detailed）；scope=3/人机/天梯无全服字段或为 null；highlights 长度=9</w:t>
      </w:r>
    </w:p>
    <w:p w14:paraId="2F24AC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校验 playStyle/playStyleDim：有全服均值时取最大维文案（zh 六维见上表）；scope=3/人机/天梯或均值缺失时两者均为 null；language=en/ja 等不串语</w:t>
      </w:r>
    </w:p>
    <w:p w14:paraId="5A6C9D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校验 slice.avgDuration：有对局时等于窗口内 duration 均值（秒）；无对局为 0；career/stats 内嵌 slice 同步返回</w:t>
      </w:r>
    </w:p>
    <w:p w14:paraId="26F3BD7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GLD 与 DC 字段对齐；DC 超时/失败时 GLD 不返回脏半包</w:t>
      </w:r>
    </w:p>
    <w:p w14:paraId="7C125A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getSeasons：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GET /gld/deadlock/seasons?language=en|zh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；校验 scope/name/start/end；中英文 name 切换；blank/空串回落默认非空列表；仅非法 JSON 或显式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[]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返回空列表</w:t>
      </w:r>
    </w:p>
    <w:p w14:paraId="71AD2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0" w:beforeAutospacing="0" w:after="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CE9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CCCCCC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 w:val="0"/>
          <w:bCs w:val="0"/>
          <w:caps w:val="0"/>
          <w:color w:val="333333"/>
          <w:spacing w:val="-2"/>
          <w:sz w:val="30"/>
          <w:szCs w:val="30"/>
        </w:rPr>
      </w:pPr>
      <w:r>
        <w:rPr>
          <w:b w:val="0"/>
          <w:bCs w:val="0"/>
          <w:i w:val="0"/>
          <w:iCs w:val="0"/>
          <w:caps w:val="0"/>
          <w:color w:val="333333"/>
          <w:spacing w:val="-2"/>
          <w:sz w:val="30"/>
          <w:szCs w:val="30"/>
          <w:shd w:val="clear" w:fill="FFFFFF"/>
        </w:rPr>
        <w:t>8. 开黑好友列表与玩家搜索（FCH-142）</w:t>
      </w:r>
    </w:p>
    <w:p w14:paraId="01A7960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完整接口字段表见 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instrText xml:space="preserve"> HYPERLINK "https://wiki.shdev.net/pages/viewpage.action?pageId=119724206"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t>FCH-103 文档 §1 / §2</w:t>
      </w:r>
      <w:r>
        <w:rPr>
          <w:rFonts w:hint="default" w:ascii="Segoe UI" w:hAnsi="Segoe UI" w:eastAsia="Segoe UI" w:cs="Segoe UI"/>
          <w:i w:val="0"/>
          <w:iCs w:val="0"/>
          <w:caps w:val="0"/>
          <w:color w:val="3B73AF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。此处索引路径与本轮增量。</w:t>
      </w:r>
    </w:p>
    <w:p w14:paraId="3AF29A7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对照 commit：dc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9608a4b1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 gld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db56f79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 catalog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30108c9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（Gate 2 已批准 push，未 merge）。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5498"/>
        <w:gridCol w:w="1906"/>
      </w:tblGrid>
      <w:tr w14:paraId="1EAF5933">
        <w:trPr>
          <w:gridAfter w:val="2"/>
          <w:wAfter w:w="7539" w:type="dxa"/>
        </w:trPr>
        <w:tc>
          <w:tcPr>
            <w:tcW w:w="0" w:type="auto"/>
            <w:shd w:val="clear" w:color="auto" w:fill="auto"/>
            <w:vAlign w:val="center"/>
          </w:tcPr>
          <w:p w14:paraId="0057EE7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4A2D0A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18E3794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GLD（对外）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4CDB819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GET /gld/deadlock/friend/list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7010A42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透传 DC；海外补 rankImg + APP 资料/userId</w:t>
            </w:r>
          </w:p>
        </w:tc>
      </w:tr>
      <w:tr w14:paraId="2086D1FF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DBE39D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DC（内部）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4FE81C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GET /appdatacenter/deadlock/data/friend/list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1F36E4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组装列表；国内填 rankImg + APP 资料/userId</w:t>
            </w:r>
          </w:p>
        </w:tc>
      </w:tr>
      <w:tr w14:paraId="2E454ED7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7F1B75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GLD（对外）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3FBF369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GET /gld/deadlock/player/search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0919AA8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透传 DC；海外补 rankImg + APP 资料/userId</w:t>
            </w:r>
          </w:p>
        </w:tc>
      </w:tr>
      <w:tr w14:paraId="72763A36"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A71CCB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DC（内部）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6251CD7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Style w:val="18"/>
                <w:rFonts w:hint="default" w:ascii="Courier" w:hAnsi="Courier" w:eastAsia="Courier" w:cs="Courier"/>
                <w:kern w:val="0"/>
                <w:sz w:val="24"/>
                <w:szCs w:val="24"/>
                <w:lang w:val="en-US" w:eastAsia="zh-CN" w:bidi="ar"/>
              </w:rPr>
              <w:t>GET /appdatacenter/deadlock/data/player/search</w:t>
            </w:r>
          </w:p>
        </w:tc>
        <w:tc>
          <w:tcPr>
            <w:tcW w:w="0" w:type="auto"/>
            <w:tcBorders>
              <w:top w:val="single" w:color="C1C7D0" w:sz="2" w:space="0"/>
              <w:left w:val="single" w:color="C1C7D0" w:sz="2" w:space="0"/>
              <w:bottom w:val="single" w:color="C1C7D0" w:sz="2" w:space="0"/>
              <w:right w:val="single" w:color="C1C7D0" w:sz="2" w:space="0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vAlign w:val="top"/>
          </w:tcPr>
          <w:p w14:paraId="5531DA4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 steamId32 搜索；国内填 rankImg + APP 资料/userId</w:t>
            </w:r>
          </w:p>
        </w:tc>
      </w:tr>
    </w:tbl>
    <w:p w14:paraId="7E1E3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8.1 friend/list 出参增量</w:t>
      </w:r>
    </w:p>
    <w:p w14:paraId="3ED7626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rankImg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（天梯 current_rank；null/0 → 默认图 + 未定级名）</w:t>
      </w:r>
    </w:p>
    <w:p w14:paraId="03B942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appNickName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appAvatar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：APP 用户填真值；非 APP → 国内「匿名」/ 海外「Anonymous」+ 默认头像</w:t>
      </w:r>
    </w:p>
    <w:p w14:paraId="69BAFD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</w:pP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（Long）：APP 用户填绑定 userId；非 APP →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null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（不伪造）</w:t>
      </w:r>
    </w:p>
    <w:p w14:paraId="48D58B7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国内由 DC 填；海外由 gld 补；APP/段位批查 fail-open</w:t>
      </w:r>
    </w:p>
    <w:p w14:paraId="7FBFD0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11" w:lineRule="atLeast"/>
        <w:ind w:left="0" w:right="0"/>
        <w:textAlignment w:val="center"/>
        <w:rPr>
          <w:b/>
          <w:bCs/>
          <w:caps w:val="0"/>
          <w:color w:val="333333"/>
          <w:spacing w:val="-1"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-1"/>
          <w:sz w:val="24"/>
          <w:szCs w:val="24"/>
          <w:shd w:val="clear" w:fill="FFFFFF"/>
        </w:rPr>
        <w:t>8.2 player/search 出参增量</w:t>
      </w:r>
    </w:p>
    <w:p w14:paraId="1FDC876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在 steamId / personaname / avatar 基础上增加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rankImg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rankName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（口径对齐 friend/list）</w:t>
      </w:r>
    </w:p>
    <w:p w14:paraId="2F3973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同步增加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appNickName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appAvatar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 / </w:t>
      </w:r>
      <w:r>
        <w:rPr>
          <w:rStyle w:val="18"/>
          <w:rFonts w:hint="default" w:ascii="Courier" w:hAnsi="Courier" w:eastAsia="Courier" w:cs="Courier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userId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（口径对齐 friend/list；非 APP → 匿名 + userId=null）</w:t>
      </w:r>
    </w:p>
    <w:p w14:paraId="6EEE79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仍不含 matchCnt / winRate</w:t>
      </w:r>
    </w:p>
    <w:p w14:paraId="2832F11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国内 DC 填图与 APP；海外 gld 填图与 APP（steam32→64）</w:t>
      </w:r>
    </w:p>
    <w:p w14:paraId="14AB315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6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21"/>
          <w:szCs w:val="21"/>
          <w:shd w:val="clear" w:fill="FFFFFF"/>
        </w:rPr>
        <w:t>契约修订追加：#14/#15 friend APP；#16 search 段位；#17 search APP 资料。</w:t>
      </w:r>
    </w:p>
    <w:p w14:paraId="6E4BDA98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Couri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656B"/>
    <w:multiLevelType w:val="multilevel"/>
    <w:tmpl w:val="80546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D30DDDF"/>
    <w:multiLevelType w:val="multilevel"/>
    <w:tmpl w:val="8D30DD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69C4707"/>
    <w:multiLevelType w:val="multilevel"/>
    <w:tmpl w:val="969C4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F4D60BF"/>
    <w:multiLevelType w:val="multilevel"/>
    <w:tmpl w:val="9F4D60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29A77FB"/>
    <w:multiLevelType w:val="multilevel"/>
    <w:tmpl w:val="A29A7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DE7CBD7"/>
    <w:multiLevelType w:val="multilevel"/>
    <w:tmpl w:val="ADE7C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451A138"/>
    <w:multiLevelType w:val="multilevel"/>
    <w:tmpl w:val="B451A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F1B5D49"/>
    <w:multiLevelType w:val="multilevel"/>
    <w:tmpl w:val="BF1B5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C96AAAF4"/>
    <w:multiLevelType w:val="multilevel"/>
    <w:tmpl w:val="C96AA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3155CF3"/>
    <w:multiLevelType w:val="multilevel"/>
    <w:tmpl w:val="E3155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AEE16D9"/>
    <w:multiLevelType w:val="multilevel"/>
    <w:tmpl w:val="EAEE16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EDC8C51B"/>
    <w:multiLevelType w:val="multilevel"/>
    <w:tmpl w:val="EDC8C5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FFB5302"/>
    <w:multiLevelType w:val="multilevel"/>
    <w:tmpl w:val="FFFB5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0CA39E4"/>
    <w:multiLevelType w:val="multilevel"/>
    <w:tmpl w:val="10CA3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1E4EFBE2"/>
    <w:multiLevelType w:val="multilevel"/>
    <w:tmpl w:val="1E4EF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37CAAC22"/>
    <w:multiLevelType w:val="multilevel"/>
    <w:tmpl w:val="37CAAC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4707C66D"/>
    <w:multiLevelType w:val="multilevel"/>
    <w:tmpl w:val="4707C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5434B086"/>
    <w:multiLevelType w:val="multilevel"/>
    <w:tmpl w:val="5434B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710BFEE8"/>
    <w:multiLevelType w:val="multilevel"/>
    <w:tmpl w:val="710BF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7E83EA92"/>
    <w:multiLevelType w:val="multilevel"/>
    <w:tmpl w:val="7E83E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4"/>
  </w:num>
  <w:num w:numId="6">
    <w:abstractNumId w:val="9"/>
  </w:num>
  <w:num w:numId="7">
    <w:abstractNumId w:val="16"/>
  </w:num>
  <w:num w:numId="8">
    <w:abstractNumId w:val="1"/>
  </w:num>
  <w:num w:numId="9">
    <w:abstractNumId w:val="5"/>
  </w:num>
  <w:num w:numId="10">
    <w:abstractNumId w:val="7"/>
  </w:num>
  <w:num w:numId="11">
    <w:abstractNumId w:val="0"/>
  </w:num>
  <w:num w:numId="12">
    <w:abstractNumId w:val="14"/>
  </w:num>
  <w:num w:numId="13">
    <w:abstractNumId w:val="8"/>
  </w:num>
  <w:num w:numId="14">
    <w:abstractNumId w:val="12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</w:num>
  <w:num w:numId="17">
    <w:abstractNumId w:val="10"/>
  </w:num>
  <w:num w:numId="18">
    <w:abstractNumId w:val="15"/>
  </w:num>
  <w:num w:numId="19">
    <w:abstractNumId w:val="3"/>
  </w:num>
  <w:num w:numId="20">
    <w:abstractNumId w:val="1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FFF9B2B"/>
    <w:rsid w:val="43446334"/>
    <w:rsid w:val="44A84E71"/>
    <w:rsid w:val="477DCE1E"/>
    <w:rsid w:val="517354B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uiPriority w:val="0"/>
    <w:rPr>
      <w:color w:val="0000FF"/>
      <w:u w:val="single"/>
    </w:rPr>
  </w:style>
  <w:style w:type="character" w:styleId="18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yangjun/Library/Containers/com.kingsoft.wpsoffice.mac/Data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trav_</dc:creator>
  <cp:lastModifiedBy>旅途_yang</cp:lastModifiedBy>
  <dcterms:modified xsi:type="dcterms:W3CDTF">2026-08-30T09:08:08Z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eyJoZGlkIjoiNTY4OGI3Y2RhMTBjYmFlNmQzNDgxNWJlZWRiNTg0OTYiLCJ1c2VySWQiOiI2MjcyODE2NTIifQ==</vt:lpwstr>
  </property>
  <property fmtid="{D5CDD505-2E9C-101B-9397-08002B2CF9AE}" pid="6" name="ICV">
    <vt:lpwstr>3C0CDB961435547A7882936ACBEEEB3C_43</vt:lpwstr>
  </property>
</Properties>
</file>